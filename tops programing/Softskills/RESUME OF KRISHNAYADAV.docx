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13"/>
        <w:tblW w:w="1063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14"/>
        <w:gridCol w:w="722"/>
        <w:gridCol w:w="6296"/>
      </w:tblGrid>
      <w:tr w:rsidR="001B2ABD" w14:paraId="42317C28" w14:textId="77777777" w:rsidTr="009B6403">
        <w:trPr>
          <w:trHeight w:val="2543"/>
        </w:trPr>
        <w:tc>
          <w:tcPr>
            <w:tcW w:w="3614" w:type="dxa"/>
            <w:vAlign w:val="bottom"/>
          </w:tcPr>
          <w:p w14:paraId="0D175F1F" w14:textId="77777777" w:rsidR="001B2ABD" w:rsidRDefault="001B2ABD" w:rsidP="00FF6256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84696AF" wp14:editId="74A44D6D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617855</wp:posOffset>
                      </wp:positionV>
                      <wp:extent cx="2122805" cy="2122805"/>
                      <wp:effectExtent l="0" t="0" r="10795" b="10795"/>
                      <wp:wrapSquare wrapText="bothSides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D35659" w14:textId="690A87C6" w:rsidR="00AA7789" w:rsidRPr="002B279A" w:rsidRDefault="00AA7789" w:rsidP="00AA778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44"/>
                                      <w:szCs w:val="144"/>
                                    </w:rPr>
                                  </w:pPr>
                                  <w:r>
                                    <w:rPr>
                                      <w:sz w:val="144"/>
                                      <w:szCs w:val="144"/>
                                    </w:rPr>
                                    <w:t>KY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4696AF" id="Oval 2" o:spid="_x0000_s1026" alt="Title: Professional Headshot of Man" style="position:absolute;left:0;text-align:left;margin-left:-3.05pt;margin-top:48.65pt;width:167.15pt;height:16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" fillcolor="white [3201]" strokecolor="#94b6d2 [3204]" strokeweight="1pt">
                      <v:stroke joinstyle="miter"/>
                      <v:textbox>
                        <w:txbxContent>
                          <w:p w14:paraId="06D35659" w14:textId="690A87C6" w:rsidR="00AA7789" w:rsidRPr="002B279A" w:rsidRDefault="00AA7789" w:rsidP="00AA7789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sz w:val="144"/>
                                <w:szCs w:val="144"/>
                              </w:rPr>
                              <w:t>KY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722" w:type="dxa"/>
          </w:tcPr>
          <w:p w14:paraId="54A8E0D5" w14:textId="77777777" w:rsidR="001B2ABD" w:rsidRDefault="001B2ABD" w:rsidP="00FF6256">
            <w:pPr>
              <w:tabs>
                <w:tab w:val="left" w:pos="990"/>
              </w:tabs>
            </w:pPr>
          </w:p>
        </w:tc>
        <w:tc>
          <w:tcPr>
            <w:tcW w:w="6296" w:type="dxa"/>
            <w:shd w:val="clear" w:color="auto" w:fill="000000" w:themeFill="text1"/>
            <w:vAlign w:val="bottom"/>
          </w:tcPr>
          <w:p w14:paraId="6DC62A89" w14:textId="53140ED6" w:rsidR="001B2ABD" w:rsidRDefault="00AA7789" w:rsidP="009B6403">
            <w:pPr>
              <w:pStyle w:val="Title"/>
              <w:jc w:val="both"/>
            </w:pPr>
            <w:r>
              <w:t>K</w:t>
            </w:r>
            <w:r w:rsidR="00E011D6">
              <w:t>RI</w:t>
            </w:r>
            <w:r>
              <w:t>SHNA.G YADAV</w:t>
            </w:r>
          </w:p>
          <w:p w14:paraId="665ABDD5" w14:textId="575AC7B6" w:rsidR="001B2ABD" w:rsidRDefault="00AA7789" w:rsidP="00FF6256">
            <w:pPr>
              <w:pStyle w:val="Subtitle"/>
            </w:pPr>
            <w:r w:rsidRPr="002B279A">
              <w:rPr>
                <w:w w:val="85"/>
              </w:rPr>
              <w:t>WEB DEVELOPER</w:t>
            </w:r>
          </w:p>
        </w:tc>
      </w:tr>
      <w:tr w:rsidR="001B2ABD" w14:paraId="5576A2B2" w14:textId="77777777" w:rsidTr="002B279A">
        <w:trPr>
          <w:trHeight w:val="5864"/>
        </w:trPr>
        <w:tc>
          <w:tcPr>
            <w:tcW w:w="3614" w:type="dxa"/>
          </w:tcPr>
          <w:p w14:paraId="7F74D3F5" w14:textId="14B188C9" w:rsidR="001B2ABD" w:rsidRDefault="001B2ABD" w:rsidP="00FF6256">
            <w:pPr>
              <w:pStyle w:val="Heading3"/>
            </w:pPr>
          </w:p>
          <w:sdt>
            <w:sdtPr>
              <w:id w:val="-1954003311"/>
              <w:placeholder>
                <w:docPart w:val="ACD5F624A85445BABCE60E414DB839BB"/>
              </w:placeholder>
              <w:temporary/>
              <w:showingPlcHdr/>
              <w15:appearance w15:val="hidden"/>
            </w:sdtPr>
            <w:sdtContent>
              <w:p w14:paraId="2D061212" w14:textId="2761A32B" w:rsidR="004D3011" w:rsidRDefault="00CB0055" w:rsidP="00D8125F">
                <w:pPr>
                  <w:pStyle w:val="Heading3"/>
                  <w:shd w:val="clear" w:color="auto" w:fill="000000" w:themeFill="text1"/>
                </w:pPr>
                <w:r w:rsidRPr="00CB0055">
                  <w:t>Contact</w:t>
                </w:r>
              </w:p>
            </w:sdtContent>
          </w:sdt>
          <w:p w14:paraId="5CF0073E" w14:textId="2B844386" w:rsidR="004D3011" w:rsidRDefault="00D8125F" w:rsidP="00FF6256">
            <w:r>
              <w:t>a</w:t>
            </w:r>
          </w:p>
          <w:p w14:paraId="7F52B308" w14:textId="0247A4E6" w:rsidR="004D3011" w:rsidRDefault="00E011D6" w:rsidP="00326D0B">
            <w:pPr>
              <w:shd w:val="clear" w:color="auto" w:fill="000000" w:themeFill="text1"/>
            </w:pPr>
            <w:r>
              <w:t xml:space="preserve">+91 </w:t>
            </w:r>
            <w:r w:rsidR="00D8125F">
              <w:t>6351182094</w:t>
            </w:r>
          </w:p>
          <w:p w14:paraId="77EE5A32" w14:textId="07D8DD49" w:rsidR="00D8125F" w:rsidRDefault="00326D0B" w:rsidP="00326D0B">
            <w:pPr>
              <w:shd w:val="clear" w:color="auto" w:fill="000000" w:themeFill="text1"/>
            </w:pPr>
            <w:hyperlink r:id="rId8" w:history="1">
              <w:r w:rsidRPr="002F29DE">
                <w:rPr>
                  <w:rStyle w:val="Hyperlink"/>
                </w:rPr>
                <w:t>krishayadav00923@gmail.com</w:t>
              </w:r>
            </w:hyperlink>
          </w:p>
          <w:p w14:paraId="214D3377" w14:textId="3285ED73" w:rsidR="00326D0B" w:rsidRPr="00326D0B" w:rsidRDefault="00326D0B" w:rsidP="00326D0B">
            <w:pPr>
              <w:shd w:val="clear" w:color="auto" w:fill="000000" w:themeFill="text1"/>
              <w:rPr>
                <w:rStyle w:val="vanity-namedomain"/>
              </w:rPr>
            </w:pPr>
            <w:r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fldChar w:fldCharType="begin"/>
            </w:r>
            <w:r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instrText>HYPERLINK "http://</w:instrText>
            </w:r>
            <w:r w:rsidRPr="00326D0B"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instrText>www.linkedin.com/in/krishna-yadav-73615037a</w:instrText>
            </w:r>
          </w:p>
          <w:p w14:paraId="29BC1986" w14:textId="77777777" w:rsidR="00326D0B" w:rsidRPr="002F29DE" w:rsidRDefault="00326D0B" w:rsidP="00D8125F">
            <w:pPr>
              <w:shd w:val="clear" w:color="auto" w:fill="000000" w:themeFill="text1"/>
              <w:rPr>
                <w:rStyle w:val="Hyperlink"/>
              </w:rPr>
            </w:pPr>
            <w:r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instrText>"</w:instrText>
            </w:r>
            <w:r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fldChar w:fldCharType="separate"/>
            </w:r>
            <w:r w:rsidRPr="002F29DE">
              <w:rPr>
                <w:rStyle w:val="Hyperlink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t>www.linkedin.com/in/krishna-yadav-73615037a</w:t>
            </w:r>
          </w:p>
          <w:p w14:paraId="5A862E3E" w14:textId="33AAF27B" w:rsidR="009A3066" w:rsidRDefault="00326D0B" w:rsidP="009A3066">
            <w:pPr>
              <w:pStyle w:val="Heading2"/>
            </w:pPr>
            <w:r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fldChar w:fldCharType="end"/>
            </w:r>
            <w:r w:rsidR="009A3066">
              <w:t xml:space="preserve"> </w:t>
            </w:r>
            <w:r w:rsidR="009A3066">
              <w:t>TECHNICAL &amp; SKILLS</w:t>
            </w:r>
          </w:p>
          <w:p w14:paraId="30F117C4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Active Listener</w:t>
            </w:r>
          </w:p>
          <w:p w14:paraId="2C29880E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Organization Skills</w:t>
            </w:r>
          </w:p>
          <w:p w14:paraId="5055505C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Understanding of Vocals</w:t>
            </w:r>
          </w:p>
          <w:p w14:paraId="73F8BA00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Python</w:t>
            </w:r>
          </w:p>
          <w:p w14:paraId="28049760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HTML &amp;CSS</w:t>
            </w:r>
          </w:p>
          <w:p w14:paraId="532FFDA3" w14:textId="77777777" w:rsidR="009A3066" w:rsidRPr="009A3066" w:rsidRDefault="009A3066" w:rsidP="009A3066">
            <w:pPr>
              <w:pStyle w:val="ListParagraph"/>
              <w:numPr>
                <w:ilvl w:val="0"/>
                <w:numId w:val="2"/>
              </w:numPr>
              <w:rPr>
                <w:color w:val="FFFFFF" w:themeColor="background1"/>
              </w:rPr>
            </w:pPr>
            <w:r w:rsidRPr="009A3066">
              <w:rPr>
                <w:color w:val="FFFFFF" w:themeColor="background1"/>
              </w:rPr>
              <w:t>C Language &amp; C++</w:t>
            </w:r>
          </w:p>
          <w:p w14:paraId="7D4E26C8" w14:textId="68A8ED78" w:rsidR="002B279A" w:rsidRDefault="002B279A" w:rsidP="00D8125F">
            <w:pPr>
              <w:shd w:val="clear" w:color="auto" w:fill="000000" w:themeFill="text1"/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</w:pPr>
          </w:p>
          <w:p w14:paraId="05736CC2" w14:textId="77777777" w:rsidR="009B6403" w:rsidRDefault="009B6403" w:rsidP="00D8125F">
            <w:pPr>
              <w:shd w:val="clear" w:color="auto" w:fill="000000" w:themeFill="text1"/>
              <w:rPr>
                <w:rStyle w:val="vanity-namedomain"/>
                <w:rFonts w:ascii="Segoe UI" w:hAnsi="Segoe UI" w:cs="Segoe UI"/>
                <w:sz w:val="21"/>
                <w:szCs w:val="21"/>
                <w:bdr w:val="none" w:sz="0" w:space="0" w:color="auto" w:frame="1"/>
              </w:rPr>
            </w:pPr>
          </w:p>
          <w:p w14:paraId="3E4E26F1" w14:textId="77777777" w:rsidR="009B6403" w:rsidRDefault="009B6403" w:rsidP="00D8125F">
            <w:pPr>
              <w:shd w:val="clear" w:color="auto" w:fill="000000" w:themeFill="text1"/>
            </w:pPr>
          </w:p>
          <w:p w14:paraId="1EEA1A3C" w14:textId="77777777" w:rsidR="0062492A" w:rsidRDefault="0062492A" w:rsidP="00D8125F">
            <w:pPr>
              <w:shd w:val="clear" w:color="auto" w:fill="000000" w:themeFill="text1"/>
            </w:pPr>
          </w:p>
          <w:p w14:paraId="68D1C8BC" w14:textId="77777777" w:rsidR="00D8125F" w:rsidRPr="004D3011" w:rsidRDefault="00D8125F" w:rsidP="00D8125F">
            <w:pPr>
              <w:shd w:val="clear" w:color="auto" w:fill="000000" w:themeFill="text1"/>
            </w:pPr>
          </w:p>
          <w:sdt>
            <w:sdtPr>
              <w:id w:val="67859272"/>
              <w:placeholder>
                <w:docPart w:val="01256B35894D45E28891F15A03EE5FF1"/>
              </w:placeholder>
              <w:temporary/>
              <w:showingPlcHdr/>
              <w15:appearance w15:val="hidden"/>
            </w:sdtPr>
            <w:sdtContent>
              <w:p w14:paraId="22AB2E1F" w14:textId="77777777" w:rsidR="004D3011" w:rsidRDefault="004D3011" w:rsidP="00FF6256">
                <w:r w:rsidRPr="004D3011">
                  <w:t>WEBSITE:</w:t>
                </w:r>
              </w:p>
            </w:sdtContent>
          </w:sdt>
          <w:sdt>
            <w:sdtPr>
              <w:id w:val="-720132143"/>
              <w:placeholder>
                <w:docPart w:val="DD6852034366498895111DBD4FC30B94"/>
              </w:placeholder>
              <w:temporary/>
              <w:showingPlcHdr/>
              <w15:appearance w15:val="hidden"/>
            </w:sdtPr>
            <w:sdtContent>
              <w:p w14:paraId="1C152A9D" w14:textId="77777777" w:rsidR="004D3011" w:rsidRDefault="00E4381A" w:rsidP="00FF6256">
                <w:r>
                  <w:t>Website goes here</w:t>
                </w:r>
              </w:p>
            </w:sdtContent>
          </w:sdt>
          <w:p w14:paraId="73108A38" w14:textId="77777777" w:rsidR="004D3011" w:rsidRDefault="004D3011" w:rsidP="00FF6256"/>
          <w:sdt>
            <w:sdtPr>
              <w:id w:val="-240260293"/>
              <w:placeholder>
                <w:docPart w:val="800CEE0D00D9441E830EC2A4E3B93A72"/>
              </w:placeholder>
              <w:temporary/>
              <w:showingPlcHdr/>
              <w15:appearance w15:val="hidden"/>
            </w:sdtPr>
            <w:sdtContent>
              <w:p w14:paraId="5C938798" w14:textId="77777777" w:rsidR="004D3011" w:rsidRDefault="004D3011" w:rsidP="00FF6256">
                <w:r w:rsidRPr="004D3011">
                  <w:t>EMAIL:</w:t>
                </w:r>
              </w:p>
            </w:sdtContent>
          </w:sdt>
          <w:p w14:paraId="65E00A82" w14:textId="37064EAA" w:rsidR="002B279A" w:rsidRPr="00E4381A" w:rsidRDefault="002B279A" w:rsidP="002B279A">
            <w:pPr>
              <w:rPr>
                <w:rStyle w:val="Hyperlink"/>
              </w:rPr>
            </w:pPr>
            <w:r>
              <w:lastRenderedPageBreak/>
              <w:t xml:space="preserve"> </w:t>
            </w:r>
          </w:p>
          <w:p w14:paraId="164F3723" w14:textId="07FD3A5E" w:rsidR="004D3011" w:rsidRPr="00CB0055" w:rsidRDefault="004D3011" w:rsidP="00FF6256">
            <w:pPr>
              <w:pStyle w:val="Heading3"/>
            </w:pPr>
          </w:p>
          <w:sdt>
            <w:sdtPr>
              <w:id w:val="1444813694"/>
              <w:placeholder>
                <w:docPart w:val="898FDDB4B3ED450F9474650B6E9216A4"/>
              </w:placeholder>
              <w:temporary/>
              <w:showingPlcHdr/>
              <w15:appearance w15:val="hidden"/>
            </w:sdtPr>
            <w:sdtContent>
              <w:p w14:paraId="78030910" w14:textId="77777777" w:rsidR="004D3011" w:rsidRDefault="004D3011" w:rsidP="00FF6256">
                <w:r w:rsidRPr="004D3011">
                  <w:t>Hobby #1</w:t>
                </w:r>
              </w:p>
            </w:sdtContent>
          </w:sdt>
          <w:p w14:paraId="0DD770BB" w14:textId="388E34E8" w:rsidR="004D3011" w:rsidRPr="004D3011" w:rsidRDefault="004D3011" w:rsidP="00FF6256"/>
        </w:tc>
        <w:tc>
          <w:tcPr>
            <w:tcW w:w="722" w:type="dxa"/>
          </w:tcPr>
          <w:p w14:paraId="1D0C73C0" w14:textId="66C900E6" w:rsidR="001B2ABD" w:rsidRDefault="001B2ABD" w:rsidP="00FF6256">
            <w:pPr>
              <w:tabs>
                <w:tab w:val="left" w:pos="990"/>
              </w:tabs>
            </w:pPr>
          </w:p>
        </w:tc>
        <w:tc>
          <w:tcPr>
            <w:tcW w:w="6296" w:type="dxa"/>
            <w:shd w:val="clear" w:color="auto" w:fill="BFBFBF" w:themeFill="background1" w:themeFillShade="BF"/>
          </w:tcPr>
          <w:p w14:paraId="72B1EA39" w14:textId="61102146" w:rsidR="00AA7789" w:rsidRDefault="00505430" w:rsidP="00FF6256">
            <w:pPr>
              <w:pStyle w:val="Heading2"/>
            </w:pPr>
            <w:r>
              <w:t>PROFILE</w:t>
            </w:r>
          </w:p>
          <w:p w14:paraId="2C0AE131" w14:textId="5B1FC3FC" w:rsidR="00FF6256" w:rsidRPr="00FF6256" w:rsidRDefault="00505430" w:rsidP="00FF6256">
            <w:r w:rsidRPr="00505430">
              <w:t>I am a motivated and detail-oriented Web Developer with skills in Python, HTML, CSS, C, and C++. My journey into coding began with curiosity and has grown into a passion for creating user-friendly and high-quality websites. I value active listening, organizational skills, time management, multitasking, and understanding user needs, which help me work effectively both independently and in a team. With certified knowledge in modern web technologies, I am eager to keep learning and building innovative digital solutions.</w:t>
            </w:r>
            <w:r w:rsidR="00FF6256">
              <w:t xml:space="preserve"> </w:t>
            </w:r>
          </w:p>
          <w:p w14:paraId="228BDDBD" w14:textId="30CB6359" w:rsidR="00036450" w:rsidRDefault="00505430" w:rsidP="00FF6256">
            <w:pPr>
              <w:pStyle w:val="Heading2"/>
            </w:pPr>
            <w:r>
              <w:t>EDUCATION</w:t>
            </w:r>
          </w:p>
          <w:p w14:paraId="035700CD" w14:textId="77777777" w:rsidR="00505430" w:rsidRDefault="00505430" w:rsidP="00505430">
            <w:pPr>
              <w:pStyle w:val="NoSpacing"/>
              <w:rPr>
                <w:b/>
                <w:bCs/>
              </w:rPr>
            </w:pPr>
            <w:r w:rsidRPr="00FF6256">
              <w:rPr>
                <w:b/>
                <w:bCs/>
              </w:rPr>
              <w:t>Gujarat Technological University</w:t>
            </w:r>
          </w:p>
          <w:p w14:paraId="3BC67D55" w14:textId="77777777" w:rsidR="00505430" w:rsidRPr="009B6403" w:rsidRDefault="00505430" w:rsidP="00505430">
            <w:pPr>
              <w:pStyle w:val="NoSpacing"/>
              <w:rPr>
                <w:i/>
                <w:iCs/>
                <w:sz w:val="20"/>
                <w:szCs w:val="20"/>
              </w:rPr>
            </w:pPr>
            <w:r w:rsidRPr="009B6403">
              <w:rPr>
                <w:i/>
                <w:iCs/>
                <w:sz w:val="20"/>
                <w:szCs w:val="20"/>
              </w:rPr>
              <w:t>Diploma in Information Technology (Enrolled)</w:t>
            </w:r>
          </w:p>
          <w:p w14:paraId="48C2FCF2" w14:textId="77777777" w:rsidR="00505430" w:rsidRPr="009B6403" w:rsidRDefault="00505430" w:rsidP="00505430">
            <w:pPr>
              <w:rPr>
                <w:b/>
                <w:bCs/>
                <w:i/>
                <w:iCs/>
              </w:rPr>
            </w:pPr>
          </w:p>
          <w:p w14:paraId="7B6EAC4C" w14:textId="77777777" w:rsidR="00505430" w:rsidRPr="009B6403" w:rsidRDefault="00505430" w:rsidP="00505430">
            <w:pPr>
              <w:pStyle w:val="NoSpacing"/>
              <w:rPr>
                <w:b/>
                <w:bCs/>
              </w:rPr>
            </w:pPr>
            <w:r w:rsidRPr="009B6403">
              <w:rPr>
                <w:b/>
                <w:bCs/>
              </w:rPr>
              <w:t xml:space="preserve">Tops Technologies </w:t>
            </w:r>
            <w:r>
              <w:rPr>
                <w:b/>
                <w:bCs/>
              </w:rPr>
              <w:t>[</w:t>
            </w:r>
            <w:r w:rsidRPr="009B6403">
              <w:rPr>
                <w:b/>
                <w:bCs/>
              </w:rPr>
              <w:t>2025</w:t>
            </w:r>
            <w:r>
              <w:rPr>
                <w:b/>
                <w:bCs/>
              </w:rPr>
              <w:t>]</w:t>
            </w:r>
          </w:p>
          <w:p w14:paraId="3A30AFF2" w14:textId="046462B2" w:rsidR="00D8125F" w:rsidRPr="00505430" w:rsidRDefault="00505430" w:rsidP="00505430">
            <w:pPr>
              <w:pStyle w:val="NoSpacing"/>
              <w:rPr>
                <w:i/>
                <w:iCs/>
              </w:rPr>
            </w:pPr>
            <w:r w:rsidRPr="009B6403">
              <w:rPr>
                <w:i/>
                <w:iCs/>
                <w:sz w:val="20"/>
                <w:szCs w:val="20"/>
              </w:rPr>
              <w:t>Certified Backend Developing Course</w:t>
            </w:r>
          </w:p>
          <w:p w14:paraId="6737E6BC" w14:textId="49CD247A" w:rsidR="00A82949" w:rsidRPr="009A3066" w:rsidRDefault="00CD72E6" w:rsidP="009A3066">
            <w:pPr>
              <w:pStyle w:val="Heading2"/>
              <w:rPr>
                <w:color w:val="FFFFFF" w:themeColor="background1"/>
              </w:rPr>
            </w:pPr>
            <w:r>
              <w:t xml:space="preserve"> </w:t>
            </w:r>
            <w:r w:rsidR="00505430">
              <w:t>PROJECT EXPERIENCE</w:t>
            </w:r>
          </w:p>
          <w:p w14:paraId="186F1611" w14:textId="77777777" w:rsidR="009A3066" w:rsidRDefault="009A3066" w:rsidP="009A3066">
            <w:pPr>
              <w:pStyle w:val="ListParagraph"/>
              <w:rPr>
                <w:color w:val="000000" w:themeColor="text1"/>
              </w:rPr>
            </w:pPr>
          </w:p>
          <w:p w14:paraId="1B62F599" w14:textId="77777777" w:rsidR="009A3066" w:rsidRDefault="009A3066" w:rsidP="009A3066">
            <w:pPr>
              <w:rPr>
                <w:color w:val="000000" w:themeColor="text1"/>
                <w:sz w:val="32"/>
                <w:szCs w:val="32"/>
              </w:rPr>
            </w:pPr>
            <w:r w:rsidRPr="00505430">
              <w:rPr>
                <w:color w:val="0070C0"/>
                <w:sz w:val="32"/>
                <w:szCs w:val="32"/>
              </w:rPr>
              <w:t>Hobbies</w:t>
            </w:r>
            <w:r>
              <w:rPr>
                <w:color w:val="000000" w:themeColor="text1"/>
                <w:sz w:val="32"/>
                <w:szCs w:val="32"/>
              </w:rPr>
              <w:t>:</w:t>
            </w:r>
          </w:p>
          <w:p w14:paraId="1B53F907" w14:textId="77777777" w:rsidR="009A3066" w:rsidRPr="009A3066" w:rsidRDefault="009A3066" w:rsidP="009A3066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</w:rPr>
            </w:pPr>
            <w:r>
              <w:rPr>
                <w:color w:val="000000" w:themeColor="text1"/>
              </w:rPr>
              <w:t>Sports</w:t>
            </w:r>
          </w:p>
          <w:p w14:paraId="3147E2EE" w14:textId="77777777" w:rsidR="009A3066" w:rsidRPr="009A3066" w:rsidRDefault="009A3066" w:rsidP="009A3066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</w:rPr>
            </w:pPr>
            <w:r>
              <w:rPr>
                <w:color w:val="000000" w:themeColor="text1"/>
              </w:rPr>
              <w:t>Gaming</w:t>
            </w:r>
          </w:p>
          <w:p w14:paraId="6B6D26CE" w14:textId="42838385" w:rsidR="009A3066" w:rsidRPr="009A3066" w:rsidRDefault="009A3066" w:rsidP="009A3066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</w:rPr>
            </w:pPr>
            <w:r>
              <w:rPr>
                <w:color w:val="000000" w:themeColor="text1"/>
              </w:rPr>
              <w:t>See new cars in markets</w:t>
            </w:r>
          </w:p>
        </w:tc>
      </w:tr>
    </w:tbl>
    <w:p w14:paraId="434C7C3A" w14:textId="77777777" w:rsidR="00FB693C" w:rsidRDefault="00FB693C" w:rsidP="000C45FF">
      <w:pPr>
        <w:tabs>
          <w:tab w:val="left" w:pos="990"/>
        </w:tabs>
      </w:pPr>
    </w:p>
    <w:sectPr w:rsidR="00FB693C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BD64" w14:textId="77777777" w:rsidR="004D5669" w:rsidRDefault="004D5669" w:rsidP="000C45FF">
      <w:r>
        <w:separator/>
      </w:r>
    </w:p>
  </w:endnote>
  <w:endnote w:type="continuationSeparator" w:id="0">
    <w:p w14:paraId="4422FF87" w14:textId="77777777" w:rsidR="004D5669" w:rsidRDefault="004D566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1FBCB" w14:textId="77777777" w:rsidR="004D5669" w:rsidRDefault="004D5669" w:rsidP="000C45FF">
      <w:r>
        <w:separator/>
      </w:r>
    </w:p>
  </w:footnote>
  <w:footnote w:type="continuationSeparator" w:id="0">
    <w:p w14:paraId="20AD0DB6" w14:textId="77777777" w:rsidR="004D5669" w:rsidRDefault="004D566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D935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D61CF6" wp14:editId="6022125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E37"/>
    <w:multiLevelType w:val="hybridMultilevel"/>
    <w:tmpl w:val="D4D23EC4"/>
    <w:lvl w:ilvl="0" w:tplc="38C691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FFFF" w:themeColor="background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10C02"/>
    <w:multiLevelType w:val="hybridMultilevel"/>
    <w:tmpl w:val="F25EBE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86E08"/>
    <w:multiLevelType w:val="hybridMultilevel"/>
    <w:tmpl w:val="056A0A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038388">
    <w:abstractNumId w:val="1"/>
  </w:num>
  <w:num w:numId="2" w16cid:durableId="1063992197">
    <w:abstractNumId w:val="0"/>
  </w:num>
  <w:num w:numId="3" w16cid:durableId="1650674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89"/>
    <w:rsid w:val="00036450"/>
    <w:rsid w:val="00094499"/>
    <w:rsid w:val="000C45FF"/>
    <w:rsid w:val="000E3FD1"/>
    <w:rsid w:val="00112054"/>
    <w:rsid w:val="00124E6C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45A8D"/>
    <w:rsid w:val="00256CF7"/>
    <w:rsid w:val="00281FD5"/>
    <w:rsid w:val="002A3E9A"/>
    <w:rsid w:val="002B279A"/>
    <w:rsid w:val="002B658D"/>
    <w:rsid w:val="0030481B"/>
    <w:rsid w:val="003156FC"/>
    <w:rsid w:val="003254B5"/>
    <w:rsid w:val="00326D0B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4D5669"/>
    <w:rsid w:val="00505430"/>
    <w:rsid w:val="00505E72"/>
    <w:rsid w:val="005262AC"/>
    <w:rsid w:val="005E39D5"/>
    <w:rsid w:val="00600670"/>
    <w:rsid w:val="0062123A"/>
    <w:rsid w:val="0062492A"/>
    <w:rsid w:val="00646E75"/>
    <w:rsid w:val="006771D0"/>
    <w:rsid w:val="006F2921"/>
    <w:rsid w:val="00715FCB"/>
    <w:rsid w:val="0071666C"/>
    <w:rsid w:val="00723B5F"/>
    <w:rsid w:val="00743101"/>
    <w:rsid w:val="00764C9F"/>
    <w:rsid w:val="007775E1"/>
    <w:rsid w:val="007867A0"/>
    <w:rsid w:val="007927F5"/>
    <w:rsid w:val="00802CA0"/>
    <w:rsid w:val="009260CD"/>
    <w:rsid w:val="00940A66"/>
    <w:rsid w:val="00952C25"/>
    <w:rsid w:val="009A3066"/>
    <w:rsid w:val="009B6403"/>
    <w:rsid w:val="00A2118D"/>
    <w:rsid w:val="00A82949"/>
    <w:rsid w:val="00AA7789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D72E6"/>
    <w:rsid w:val="00D04A69"/>
    <w:rsid w:val="00D2522B"/>
    <w:rsid w:val="00D422DE"/>
    <w:rsid w:val="00D5459D"/>
    <w:rsid w:val="00D8125F"/>
    <w:rsid w:val="00DA1F4D"/>
    <w:rsid w:val="00DD172A"/>
    <w:rsid w:val="00E011D6"/>
    <w:rsid w:val="00E25A26"/>
    <w:rsid w:val="00E4381A"/>
    <w:rsid w:val="00E55D74"/>
    <w:rsid w:val="00F20923"/>
    <w:rsid w:val="00F60274"/>
    <w:rsid w:val="00F77FB9"/>
    <w:rsid w:val="00F8114F"/>
    <w:rsid w:val="00FB068F"/>
    <w:rsid w:val="00FB693C"/>
    <w:rsid w:val="00FF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B3FB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CD72E6"/>
  </w:style>
  <w:style w:type="paragraph" w:styleId="Heading1">
    <w:name w:val="heading 1"/>
    <w:basedOn w:val="Normal"/>
    <w:next w:val="Normal"/>
    <w:link w:val="Heading1Char"/>
    <w:uiPriority w:val="9"/>
    <w:qFormat/>
    <w:rsid w:val="00CD72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55D7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2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2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2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548AB7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355D7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355D7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355D7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55D7E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2E6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72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775F5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72E6"/>
    <w:rPr>
      <w:rFonts w:asciiTheme="majorHAnsi" w:eastAsiaTheme="majorEastAsia" w:hAnsiTheme="majorHAnsi" w:cstheme="majorBidi"/>
      <w:caps/>
      <w:color w:val="775F55" w:themeColor="text2"/>
      <w:spacing w:val="-15"/>
      <w:sz w:val="72"/>
      <w:szCs w:val="72"/>
    </w:rPr>
  </w:style>
  <w:style w:type="character" w:styleId="Emphasis">
    <w:name w:val="Emphasis"/>
    <w:basedOn w:val="DefaultParagraphFont"/>
    <w:uiPriority w:val="20"/>
    <w:qFormat/>
    <w:rsid w:val="00CD72E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D72E6"/>
    <w:rPr>
      <w:rFonts w:asciiTheme="majorHAnsi" w:eastAsiaTheme="majorEastAsia" w:hAnsiTheme="majorHAnsi" w:cstheme="majorBidi"/>
      <w:color w:val="355D7E" w:themeColor="accent1" w:themeShade="80"/>
      <w:sz w:val="36"/>
      <w:szCs w:val="36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4B6D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E6"/>
    <w:rPr>
      <w:rFonts w:asciiTheme="majorHAnsi" w:eastAsiaTheme="majorEastAsia" w:hAnsiTheme="majorHAnsi" w:cstheme="majorBidi"/>
      <w:color w:val="94B6D2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72E6"/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72E6"/>
    <w:rPr>
      <w:rFonts w:asciiTheme="majorHAnsi" w:eastAsiaTheme="majorEastAsia" w:hAnsiTheme="majorHAnsi" w:cstheme="majorBidi"/>
      <w:color w:val="548AB7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E9A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62492A"/>
  </w:style>
  <w:style w:type="character" w:customStyle="1" w:styleId="Heading5Char">
    <w:name w:val="Heading 5 Char"/>
    <w:basedOn w:val="DefaultParagraphFont"/>
    <w:link w:val="Heading5"/>
    <w:uiPriority w:val="9"/>
    <w:semiHidden/>
    <w:rsid w:val="00CD72E6"/>
    <w:rPr>
      <w:rFonts w:asciiTheme="majorHAnsi" w:eastAsiaTheme="majorEastAsia" w:hAnsiTheme="majorHAnsi" w:cstheme="majorBidi"/>
      <w:caps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E6"/>
    <w:rPr>
      <w:rFonts w:asciiTheme="majorHAnsi" w:eastAsiaTheme="majorEastAsia" w:hAnsiTheme="majorHAnsi" w:cstheme="majorBidi"/>
      <w:i/>
      <w:iCs/>
      <w:caps/>
      <w:color w:val="355D7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E6"/>
    <w:rPr>
      <w:rFonts w:asciiTheme="majorHAnsi" w:eastAsiaTheme="majorEastAsia" w:hAnsiTheme="majorHAnsi" w:cstheme="majorBidi"/>
      <w:b/>
      <w:bCs/>
      <w:color w:val="355D7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E6"/>
    <w:rPr>
      <w:rFonts w:asciiTheme="majorHAnsi" w:eastAsiaTheme="majorEastAsia" w:hAnsiTheme="majorHAnsi" w:cstheme="majorBidi"/>
      <w:b/>
      <w:bCs/>
      <w:i/>
      <w:iCs/>
      <w:color w:val="355D7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E6"/>
    <w:rPr>
      <w:rFonts w:asciiTheme="majorHAnsi" w:eastAsiaTheme="majorEastAsia" w:hAnsiTheme="majorHAnsi" w:cstheme="majorBidi"/>
      <w:i/>
      <w:iCs/>
      <w:color w:val="355D7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72E6"/>
    <w:pPr>
      <w:spacing w:line="240" w:lineRule="auto"/>
    </w:pPr>
    <w:rPr>
      <w:b/>
      <w:bCs/>
      <w:smallCaps/>
      <w:color w:val="775F55" w:themeColor="text2"/>
    </w:rPr>
  </w:style>
  <w:style w:type="character" w:styleId="Strong">
    <w:name w:val="Strong"/>
    <w:basedOn w:val="DefaultParagraphFont"/>
    <w:uiPriority w:val="22"/>
    <w:qFormat/>
    <w:rsid w:val="00CD72E6"/>
    <w:rPr>
      <w:b/>
      <w:bCs/>
    </w:rPr>
  </w:style>
  <w:style w:type="paragraph" w:styleId="NoSpacing">
    <w:name w:val="No Spacing"/>
    <w:uiPriority w:val="1"/>
    <w:qFormat/>
    <w:rsid w:val="00CD72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72E6"/>
    <w:pPr>
      <w:spacing w:before="120" w:after="120"/>
      <w:ind w:left="720"/>
    </w:pPr>
    <w:rPr>
      <w:color w:val="775F5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72E6"/>
    <w:rPr>
      <w:color w:val="775F55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75F5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E6"/>
    <w:rPr>
      <w:rFonts w:asciiTheme="majorHAnsi" w:eastAsiaTheme="majorEastAsia" w:hAnsiTheme="majorHAnsi" w:cstheme="majorBidi"/>
      <w:color w:val="775F55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D72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72E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72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D72E6"/>
    <w:rPr>
      <w:b/>
      <w:bCs/>
      <w:smallCaps/>
      <w:color w:val="775F55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D72E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72E6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E011D6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ayadav009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hna%20Yadav\AppData\Local\Microsoft\Office\16.0\DTS\en-IN%7bB6AD49D7-0BDD-48DB-ADEC-6F4B58B3C784%7d\%7b7A378D12-25AC-4431-992D-374EF71C486C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D5F624A85445BABCE60E414DB83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D54DD-374F-4B77-AF51-67C0CFCEA2EE}"/>
      </w:docPartPr>
      <w:docPartBody>
        <w:p w:rsidR="004A7B7D" w:rsidRDefault="004A7B7D">
          <w:pPr>
            <w:pStyle w:val="ACD5F624A85445BABCE60E414DB839BB"/>
          </w:pPr>
          <w:r w:rsidRPr="00CB0055">
            <w:t>Contact</w:t>
          </w:r>
        </w:p>
      </w:docPartBody>
    </w:docPart>
    <w:docPart>
      <w:docPartPr>
        <w:name w:val="01256B35894D45E28891F15A03EE5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48B26-A2FE-4A5B-BCB5-0F1261ACD822}"/>
      </w:docPartPr>
      <w:docPartBody>
        <w:p w:rsidR="004A7B7D" w:rsidRDefault="004A7B7D">
          <w:pPr>
            <w:pStyle w:val="01256B35894D45E28891F15A03EE5FF1"/>
          </w:pPr>
          <w:r w:rsidRPr="004D3011">
            <w:t>WEBSITE:</w:t>
          </w:r>
        </w:p>
      </w:docPartBody>
    </w:docPart>
    <w:docPart>
      <w:docPartPr>
        <w:name w:val="DD6852034366498895111DBD4FC30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E2D15-A583-4E87-89DB-94C4E1E851DE}"/>
      </w:docPartPr>
      <w:docPartBody>
        <w:p w:rsidR="004A7B7D" w:rsidRDefault="004A7B7D">
          <w:pPr>
            <w:pStyle w:val="DD6852034366498895111DBD4FC30B94"/>
          </w:pPr>
          <w:r>
            <w:t>Website goes here</w:t>
          </w:r>
        </w:p>
      </w:docPartBody>
    </w:docPart>
    <w:docPart>
      <w:docPartPr>
        <w:name w:val="800CEE0D00D9441E830EC2A4E3B93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3DC86-9211-4D90-9F3B-EC58A6FEA7C4}"/>
      </w:docPartPr>
      <w:docPartBody>
        <w:p w:rsidR="004A7B7D" w:rsidRDefault="004A7B7D">
          <w:pPr>
            <w:pStyle w:val="800CEE0D00D9441E830EC2A4E3B93A72"/>
          </w:pPr>
          <w:r w:rsidRPr="004D3011">
            <w:t>EMAIL:</w:t>
          </w:r>
        </w:p>
      </w:docPartBody>
    </w:docPart>
    <w:docPart>
      <w:docPartPr>
        <w:name w:val="898FDDB4B3ED450F9474650B6E921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9E587-C309-4D8C-960D-05C195E051C4}"/>
      </w:docPartPr>
      <w:docPartBody>
        <w:p w:rsidR="004A7B7D" w:rsidRDefault="004A7B7D">
          <w:pPr>
            <w:pStyle w:val="898FDDB4B3ED450F9474650B6E9216A4"/>
          </w:pPr>
          <w:r w:rsidRPr="004D3011">
            <w:t>Hobby #1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7D"/>
    <w:rsid w:val="002634B5"/>
    <w:rsid w:val="004A7B7D"/>
    <w:rsid w:val="006F2921"/>
    <w:rsid w:val="00723B5F"/>
    <w:rsid w:val="00D8302D"/>
    <w:rsid w:val="00D86A74"/>
    <w:rsid w:val="00F8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3E6BDB572D4766902DB110334D696F">
    <w:name w:val="833E6BDB572D4766902DB110334D696F"/>
    <w:rsid w:val="00D86A74"/>
  </w:style>
  <w:style w:type="paragraph" w:customStyle="1" w:styleId="3D0C129162B640E19E67B1113143F65C">
    <w:name w:val="3D0C129162B640E19E67B1113143F65C"/>
    <w:rsid w:val="00D86A74"/>
  </w:style>
  <w:style w:type="paragraph" w:customStyle="1" w:styleId="CB7F2378C1DD4D9B944591C13E554494">
    <w:name w:val="CB7F2378C1DD4D9B944591C13E554494"/>
  </w:style>
  <w:style w:type="paragraph" w:customStyle="1" w:styleId="DC1682BA309C486BBAA41F4470C8ABA4">
    <w:name w:val="DC1682BA309C486BBAA41F4470C8ABA4"/>
  </w:style>
  <w:style w:type="paragraph" w:customStyle="1" w:styleId="ACD5F624A85445BABCE60E414DB839BB">
    <w:name w:val="ACD5F624A85445BABCE60E414DB839BB"/>
  </w:style>
  <w:style w:type="paragraph" w:customStyle="1" w:styleId="01256B35894D45E28891F15A03EE5FF1">
    <w:name w:val="01256B35894D45E28891F15A03EE5FF1"/>
  </w:style>
  <w:style w:type="paragraph" w:customStyle="1" w:styleId="DD6852034366498895111DBD4FC30B94">
    <w:name w:val="DD6852034366498895111DBD4FC30B94"/>
  </w:style>
  <w:style w:type="paragraph" w:customStyle="1" w:styleId="800CEE0D00D9441E830EC2A4E3B93A72">
    <w:name w:val="800CEE0D00D9441E830EC2A4E3B93A72"/>
  </w:style>
  <w:style w:type="character" w:styleId="Hyperlink">
    <w:name w:val="Hyperlink"/>
    <w:basedOn w:val="DefaultParagraphFont"/>
    <w:uiPriority w:val="99"/>
    <w:unhideWhenUsed/>
    <w:rsid w:val="00D86A74"/>
    <w:rPr>
      <w:color w:val="C45911" w:themeColor="accent2" w:themeShade="BF"/>
      <w:u w:val="single"/>
    </w:rPr>
  </w:style>
  <w:style w:type="paragraph" w:customStyle="1" w:styleId="8ECC6E9A6A31448782E608EC410A266A">
    <w:name w:val="8ECC6E9A6A31448782E608EC410A266A"/>
  </w:style>
  <w:style w:type="paragraph" w:customStyle="1" w:styleId="CD02F4D2883B492BA4C3F3F981A97DC0">
    <w:name w:val="CD02F4D2883B492BA4C3F3F981A97DC0"/>
  </w:style>
  <w:style w:type="paragraph" w:customStyle="1" w:styleId="898FDDB4B3ED450F9474650B6E9216A4">
    <w:name w:val="898FDDB4B3ED450F9474650B6E9216A4"/>
  </w:style>
  <w:style w:type="paragraph" w:customStyle="1" w:styleId="794BF54055E4441CAE693A55A9698380">
    <w:name w:val="794BF54055E4441CAE693A55A9698380"/>
  </w:style>
  <w:style w:type="paragraph" w:customStyle="1" w:styleId="26160A2EF6384AB693CE8AEB57586CF0">
    <w:name w:val="26160A2EF6384AB693CE8AEB57586CF0"/>
  </w:style>
  <w:style w:type="paragraph" w:customStyle="1" w:styleId="E64EFB20095B4CA5A51DF1303EAA9E23">
    <w:name w:val="E64EFB20095B4CA5A51DF1303EAA9E23"/>
  </w:style>
  <w:style w:type="paragraph" w:customStyle="1" w:styleId="DC7253CEC201466CB99CD4B8692562EA">
    <w:name w:val="DC7253CEC201466CB99CD4B8692562EA"/>
  </w:style>
  <w:style w:type="paragraph" w:customStyle="1" w:styleId="BEEA44C4FECB4D39B0B64E7891669169">
    <w:name w:val="BEEA44C4FECB4D39B0B64E789166916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6834A6E00ED443F1BB351B9111567CE5">
    <w:name w:val="6834A6E00ED443F1BB351B9111567C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3805E-D9E5-42C1-9E53-1AC6EFEA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{7A378D12-25AC-4431-992D-374EF71C486C}tf00546271_win32</Template>
  <TotalTime>0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2025-05-04T17:57:00Z</dcterms:created>
  <dcterms:modified xsi:type="dcterms:W3CDTF">2025-08-16T04:50:00Z</dcterms:modified>
</cp:coreProperties>
</file>